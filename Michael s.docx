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6B894BA5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6DE4A580" w14:textId="4C9B6CF3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87A484D" wp14:editId="3BBE997D">
                      <wp:extent cx="2046021" cy="2080413"/>
                      <wp:effectExtent l="19050" t="19050" r="30480" b="34290"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6021" cy="2080413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92160C8" id="Oval 2" o:spid="_x0000_s1026" style="width:161.1pt;height:16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" strokecolor="#94b6d2 [3204]" strokeweight="5pt">
                      <v:fill r:id="rId9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77AE015A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6976E296" w14:textId="406AF1A7" w:rsidR="001B2ABD" w:rsidRPr="00DA45A9" w:rsidRDefault="002D3793" w:rsidP="001B2ABD">
            <w:pPr>
              <w:pStyle w:val="Title"/>
              <w:rPr>
                <w:sz w:val="72"/>
                <w:szCs w:val="72"/>
              </w:rPr>
            </w:pPr>
            <w:r w:rsidRPr="00DA45A9">
              <w:rPr>
                <w:sz w:val="72"/>
                <w:szCs w:val="72"/>
              </w:rPr>
              <w:t>Michael</w:t>
            </w:r>
            <w:r w:rsidR="006742C3">
              <w:rPr>
                <w:sz w:val="72"/>
                <w:szCs w:val="72"/>
              </w:rPr>
              <w:t xml:space="preserve"> </w:t>
            </w:r>
            <w:r w:rsidRPr="00DA45A9">
              <w:rPr>
                <w:sz w:val="72"/>
                <w:szCs w:val="72"/>
              </w:rPr>
              <w:t>s</w:t>
            </w:r>
            <w:r w:rsidR="006742C3">
              <w:rPr>
                <w:sz w:val="72"/>
                <w:szCs w:val="72"/>
              </w:rPr>
              <w:t xml:space="preserve">. </w:t>
            </w:r>
            <w:r w:rsidRPr="00DA45A9">
              <w:rPr>
                <w:sz w:val="72"/>
                <w:szCs w:val="72"/>
              </w:rPr>
              <w:t>puno</w:t>
            </w:r>
          </w:p>
          <w:p w14:paraId="5B00A389" w14:textId="77777777" w:rsidR="00C467F2" w:rsidRPr="00C467F2" w:rsidRDefault="00C467F2" w:rsidP="00C467F2"/>
          <w:p w14:paraId="251D2286" w14:textId="77777777" w:rsidR="00C467F2" w:rsidRPr="00C467F2" w:rsidRDefault="00C467F2" w:rsidP="00C467F2"/>
          <w:p w14:paraId="10DF8F4E" w14:textId="1C156623" w:rsidR="00C467F2" w:rsidRPr="00C467F2" w:rsidRDefault="00C467F2" w:rsidP="00C467F2"/>
        </w:tc>
      </w:tr>
      <w:tr w:rsidR="001B2ABD" w14:paraId="343DEF68" w14:textId="77777777" w:rsidTr="001B2ABD">
        <w:tc>
          <w:tcPr>
            <w:tcW w:w="3600" w:type="dxa"/>
          </w:tcPr>
          <w:p w14:paraId="006282EB" w14:textId="0D60D048" w:rsidR="00036450" w:rsidRPr="00CB0055" w:rsidRDefault="002D3793" w:rsidP="00CB0055">
            <w:pPr>
              <w:pStyle w:val="Heading3"/>
            </w:pPr>
            <w:r>
              <w:t>Contacts</w:t>
            </w:r>
          </w:p>
          <w:p w14:paraId="5E4530D5" w14:textId="2919980F" w:rsidR="004D3011" w:rsidRPr="002D3793" w:rsidRDefault="002D3793" w:rsidP="004D3011">
            <w:pPr>
              <w:rPr>
                <w:b/>
                <w:bCs/>
              </w:rPr>
            </w:pPr>
            <w:r w:rsidRPr="002D3793">
              <w:rPr>
                <w:b/>
                <w:bCs/>
              </w:rPr>
              <w:t xml:space="preserve"> ADDRESS</w:t>
            </w:r>
          </w:p>
          <w:p w14:paraId="554A17D2" w14:textId="55EB30FE" w:rsidR="002D3793" w:rsidRDefault="002D3793" w:rsidP="004D3011">
            <w:r>
              <w:t xml:space="preserve"> 656 Aries Street Grem Ville Subdivision</w:t>
            </w:r>
          </w:p>
          <w:p w14:paraId="488CC9B1" w14:textId="0EDF5702" w:rsidR="002D3793" w:rsidRDefault="002D3793" w:rsidP="004D3011">
            <w:r>
              <w:t xml:space="preserve"> Bagbaguin Caloocan City</w:t>
            </w:r>
          </w:p>
          <w:p w14:paraId="6FB54679" w14:textId="5EF5F5B2" w:rsidR="002D3793" w:rsidRDefault="002D3793" w:rsidP="004D3011"/>
          <w:p w14:paraId="25C5626A" w14:textId="76DC7352" w:rsidR="002D3793" w:rsidRPr="002D3793" w:rsidRDefault="002D3793" w:rsidP="004D3011">
            <w:pPr>
              <w:rPr>
                <w:b/>
                <w:bCs/>
              </w:rPr>
            </w:pPr>
            <w:r w:rsidRPr="002D3793">
              <w:rPr>
                <w:b/>
                <w:bCs/>
              </w:rPr>
              <w:t>PHONE</w:t>
            </w:r>
          </w:p>
          <w:p w14:paraId="481265DC" w14:textId="412C5DB6" w:rsidR="004D3011" w:rsidRDefault="002D3793" w:rsidP="004D3011">
            <w:r>
              <w:t>09457542273</w:t>
            </w:r>
          </w:p>
          <w:p w14:paraId="3B028604" w14:textId="77777777" w:rsidR="002D3793" w:rsidRPr="002D3793" w:rsidRDefault="002D3793" w:rsidP="004D3011">
            <w:pPr>
              <w:rPr>
                <w:b/>
                <w:bCs/>
              </w:rPr>
            </w:pPr>
          </w:p>
          <w:sdt>
            <w:sdtPr>
              <w:rPr>
                <w:b/>
                <w:bCs/>
              </w:rPr>
              <w:id w:val="-240260293"/>
              <w:placeholder>
                <w:docPart w:val="197379BFABA44CB884601ADEB81A2E64"/>
              </w:placeholder>
              <w:temporary/>
              <w:showingPlcHdr/>
              <w15:appearance w15:val="hidden"/>
            </w:sdtPr>
            <w:sdtContent>
              <w:p w14:paraId="04DA9100" w14:textId="77777777" w:rsidR="004D3011" w:rsidRPr="002D3793" w:rsidRDefault="004D3011" w:rsidP="004D3011">
                <w:pPr>
                  <w:rPr>
                    <w:b/>
                    <w:bCs/>
                  </w:rPr>
                </w:pPr>
                <w:r w:rsidRPr="002D3793">
                  <w:rPr>
                    <w:b/>
                    <w:bCs/>
                  </w:rPr>
                  <w:t>EMAIL:</w:t>
                </w:r>
              </w:p>
            </w:sdtContent>
          </w:sdt>
          <w:p w14:paraId="4FF96BF0" w14:textId="1317D4BE" w:rsidR="00036450" w:rsidRPr="00E4381A" w:rsidRDefault="00831AE1" w:rsidP="004D3011">
            <w:pPr>
              <w:rPr>
                <w:rStyle w:val="Hyperlink"/>
              </w:rPr>
            </w:pPr>
            <w:r>
              <w:t>m</w:t>
            </w:r>
            <w:r w:rsidR="002D3793">
              <w:t>chlpuno1980@gmail.com</w:t>
            </w:r>
          </w:p>
          <w:p w14:paraId="2EAEC635" w14:textId="3C23AC80" w:rsidR="004D3011" w:rsidRPr="00CB0055" w:rsidRDefault="002D3793" w:rsidP="00CB0055">
            <w:pPr>
              <w:pStyle w:val="Heading3"/>
            </w:pPr>
            <w:r>
              <w:t>Profile</w:t>
            </w:r>
          </w:p>
          <w:p w14:paraId="770F8EE7" w14:textId="3B23D1C8" w:rsidR="0021497A" w:rsidRPr="002670E8" w:rsidRDefault="00F5040D" w:rsidP="0021497A">
            <w:pPr>
              <w:rPr>
                <w:szCs w:val="18"/>
              </w:rPr>
            </w:pPr>
            <w:r w:rsidRPr="002670E8">
              <w:rPr>
                <w:szCs w:val="18"/>
              </w:rPr>
              <w:t>Born:</w:t>
            </w:r>
            <w:r w:rsidR="0021497A" w:rsidRPr="002670E8">
              <w:rPr>
                <w:szCs w:val="18"/>
              </w:rPr>
              <w:t xml:space="preserve">             November 19 1980</w:t>
            </w:r>
          </w:p>
          <w:p w14:paraId="25A40440" w14:textId="77777777" w:rsidR="00482E3F" w:rsidRPr="002670E8" w:rsidRDefault="00482E3F" w:rsidP="0021497A">
            <w:pPr>
              <w:rPr>
                <w:szCs w:val="18"/>
              </w:rPr>
            </w:pPr>
          </w:p>
          <w:p w14:paraId="2AEA2AE8" w14:textId="2FB39179" w:rsidR="0021497A" w:rsidRPr="002670E8" w:rsidRDefault="0021497A" w:rsidP="0021497A">
            <w:pPr>
              <w:rPr>
                <w:szCs w:val="18"/>
              </w:rPr>
            </w:pPr>
            <w:r w:rsidRPr="002670E8">
              <w:rPr>
                <w:szCs w:val="18"/>
              </w:rPr>
              <w:t>Birth Place:   Bagbaguin Caloocan</w:t>
            </w:r>
          </w:p>
          <w:p w14:paraId="65628FED" w14:textId="77777777" w:rsidR="00482E3F" w:rsidRPr="002670E8" w:rsidRDefault="00482E3F" w:rsidP="0021497A">
            <w:pPr>
              <w:rPr>
                <w:szCs w:val="18"/>
              </w:rPr>
            </w:pPr>
          </w:p>
          <w:p w14:paraId="747CCAD6" w14:textId="4367EF67" w:rsidR="0021497A" w:rsidRPr="002670E8" w:rsidRDefault="0021497A" w:rsidP="0021497A">
            <w:pPr>
              <w:rPr>
                <w:szCs w:val="18"/>
              </w:rPr>
            </w:pPr>
            <w:r w:rsidRPr="002670E8">
              <w:rPr>
                <w:szCs w:val="18"/>
              </w:rPr>
              <w:t>Civil Status:   Single</w:t>
            </w:r>
          </w:p>
          <w:p w14:paraId="3A6E82E0" w14:textId="77777777" w:rsidR="00482E3F" w:rsidRPr="002670E8" w:rsidRDefault="00482E3F" w:rsidP="0021497A">
            <w:pPr>
              <w:rPr>
                <w:szCs w:val="18"/>
              </w:rPr>
            </w:pPr>
          </w:p>
          <w:p w14:paraId="727E7BA9" w14:textId="1883EA62" w:rsidR="0021497A" w:rsidRPr="002670E8" w:rsidRDefault="0021497A" w:rsidP="0021497A">
            <w:pPr>
              <w:rPr>
                <w:szCs w:val="18"/>
              </w:rPr>
            </w:pPr>
            <w:r w:rsidRPr="002670E8">
              <w:rPr>
                <w:szCs w:val="18"/>
              </w:rPr>
              <w:t>Gender:        Male</w:t>
            </w:r>
          </w:p>
          <w:p w14:paraId="51FF92C2" w14:textId="77777777" w:rsidR="00482E3F" w:rsidRPr="002670E8" w:rsidRDefault="00482E3F" w:rsidP="0021497A">
            <w:pPr>
              <w:rPr>
                <w:szCs w:val="18"/>
              </w:rPr>
            </w:pPr>
          </w:p>
          <w:p w14:paraId="795AEF69" w14:textId="4244887A" w:rsidR="0021497A" w:rsidRPr="002670E8" w:rsidRDefault="0021497A" w:rsidP="0021497A">
            <w:pPr>
              <w:rPr>
                <w:szCs w:val="18"/>
              </w:rPr>
            </w:pPr>
            <w:r w:rsidRPr="002670E8">
              <w:rPr>
                <w:szCs w:val="18"/>
              </w:rPr>
              <w:t xml:space="preserve">Height:       </w:t>
            </w:r>
            <w:r w:rsidR="00CE0959" w:rsidRPr="002670E8">
              <w:rPr>
                <w:szCs w:val="18"/>
              </w:rPr>
              <w:t xml:space="preserve">  </w:t>
            </w:r>
            <w:r w:rsidRPr="002670E8">
              <w:rPr>
                <w:szCs w:val="18"/>
              </w:rPr>
              <w:t xml:space="preserve"> 5’ 7”</w:t>
            </w:r>
          </w:p>
          <w:p w14:paraId="30F7914A" w14:textId="77777777" w:rsidR="00482E3F" w:rsidRPr="002670E8" w:rsidRDefault="00482E3F" w:rsidP="0021497A">
            <w:pPr>
              <w:rPr>
                <w:szCs w:val="18"/>
              </w:rPr>
            </w:pPr>
          </w:p>
          <w:p w14:paraId="309F9A70" w14:textId="6F65FC63" w:rsidR="0021497A" w:rsidRPr="002670E8" w:rsidRDefault="0021497A" w:rsidP="0021497A">
            <w:pPr>
              <w:rPr>
                <w:szCs w:val="18"/>
              </w:rPr>
            </w:pPr>
            <w:r w:rsidRPr="002670E8">
              <w:rPr>
                <w:szCs w:val="18"/>
              </w:rPr>
              <w:t>Weight</w:t>
            </w:r>
            <w:r w:rsidR="00CE0959" w:rsidRPr="002670E8">
              <w:rPr>
                <w:szCs w:val="18"/>
              </w:rPr>
              <w:t xml:space="preserve"> </w:t>
            </w:r>
            <w:r w:rsidRPr="002670E8">
              <w:rPr>
                <w:szCs w:val="18"/>
              </w:rPr>
              <w:t xml:space="preserve"> </w:t>
            </w:r>
            <w:r w:rsidR="00CE0959" w:rsidRPr="002670E8">
              <w:rPr>
                <w:szCs w:val="18"/>
              </w:rPr>
              <w:t xml:space="preserve">        </w:t>
            </w:r>
            <w:r w:rsidRPr="002670E8">
              <w:rPr>
                <w:szCs w:val="18"/>
              </w:rPr>
              <w:t>140 lbs</w:t>
            </w:r>
          </w:p>
          <w:p w14:paraId="64F1B605" w14:textId="77777777" w:rsidR="00482E3F" w:rsidRPr="002670E8" w:rsidRDefault="00482E3F" w:rsidP="0021497A">
            <w:pPr>
              <w:rPr>
                <w:szCs w:val="18"/>
              </w:rPr>
            </w:pPr>
          </w:p>
          <w:p w14:paraId="75F487F0" w14:textId="5382241A" w:rsidR="0021497A" w:rsidRPr="002670E8" w:rsidRDefault="0021497A" w:rsidP="0021497A">
            <w:pPr>
              <w:rPr>
                <w:szCs w:val="18"/>
              </w:rPr>
            </w:pPr>
            <w:r w:rsidRPr="002670E8">
              <w:rPr>
                <w:szCs w:val="18"/>
              </w:rPr>
              <w:t>Nationality</w:t>
            </w:r>
            <w:r w:rsidR="00CE0959" w:rsidRPr="002670E8">
              <w:rPr>
                <w:szCs w:val="18"/>
              </w:rPr>
              <w:t xml:space="preserve">   </w:t>
            </w:r>
            <w:r w:rsidRPr="002670E8">
              <w:rPr>
                <w:szCs w:val="18"/>
              </w:rPr>
              <w:t xml:space="preserve"> Filipino</w:t>
            </w:r>
          </w:p>
          <w:p w14:paraId="74F222AE" w14:textId="77777777" w:rsidR="00482E3F" w:rsidRPr="002670E8" w:rsidRDefault="00482E3F" w:rsidP="0021497A">
            <w:pPr>
              <w:rPr>
                <w:szCs w:val="18"/>
              </w:rPr>
            </w:pPr>
          </w:p>
          <w:p w14:paraId="3793D60D" w14:textId="77777777" w:rsidR="004D3011" w:rsidRPr="002670E8" w:rsidRDefault="0021497A" w:rsidP="0021497A">
            <w:pPr>
              <w:rPr>
                <w:szCs w:val="18"/>
              </w:rPr>
            </w:pPr>
            <w:r w:rsidRPr="002670E8">
              <w:rPr>
                <w:szCs w:val="18"/>
              </w:rPr>
              <w:t>Religion:</w:t>
            </w:r>
            <w:r w:rsidR="00CE0959" w:rsidRPr="002670E8">
              <w:rPr>
                <w:szCs w:val="18"/>
              </w:rPr>
              <w:t xml:space="preserve">       </w:t>
            </w:r>
            <w:r w:rsidRPr="002670E8">
              <w:rPr>
                <w:szCs w:val="18"/>
              </w:rPr>
              <w:t xml:space="preserve"> Catholic</w:t>
            </w:r>
          </w:p>
          <w:p w14:paraId="10D64AC7" w14:textId="77777777" w:rsidR="00482E3F" w:rsidRPr="002670E8" w:rsidRDefault="00482E3F" w:rsidP="0021497A">
            <w:pPr>
              <w:rPr>
                <w:szCs w:val="18"/>
              </w:rPr>
            </w:pPr>
          </w:p>
          <w:p w14:paraId="6D254F47" w14:textId="2AF87AA1" w:rsidR="009779B0" w:rsidRDefault="009779B0" w:rsidP="0021497A">
            <w:pPr>
              <w:rPr>
                <w:b/>
                <w:bCs/>
                <w:color w:val="548AB7" w:themeColor="accent1" w:themeShade="BF"/>
                <w:sz w:val="28"/>
                <w:szCs w:val="28"/>
              </w:rPr>
            </w:pPr>
            <w:r w:rsidRPr="002C65E7">
              <w:rPr>
                <w:b/>
                <w:bCs/>
                <w:color w:val="548AB7" w:themeColor="accent1" w:themeShade="BF"/>
                <w:sz w:val="28"/>
                <w:szCs w:val="28"/>
              </w:rPr>
              <w:t>SKILLS</w:t>
            </w:r>
          </w:p>
          <w:p w14:paraId="2978CC1F" w14:textId="77777777" w:rsidR="00593E47" w:rsidRDefault="00593E47" w:rsidP="0021497A">
            <w:pPr>
              <w:rPr>
                <w:b/>
                <w:bCs/>
                <w:color w:val="548AB7" w:themeColor="accent1" w:themeShade="BF"/>
                <w:sz w:val="28"/>
                <w:szCs w:val="28"/>
              </w:rPr>
            </w:pPr>
          </w:p>
          <w:p w14:paraId="602F3CD3" w14:textId="267E2596" w:rsidR="00D92B64" w:rsidRPr="00DE4BEB" w:rsidRDefault="00D92B64" w:rsidP="00DE4BEB">
            <w:pPr>
              <w:pStyle w:val="ListParagraph"/>
              <w:numPr>
                <w:ilvl w:val="0"/>
                <w:numId w:val="1"/>
              </w:numPr>
              <w:rPr>
                <w:szCs w:val="18"/>
              </w:rPr>
            </w:pPr>
            <w:r w:rsidRPr="00DE4BEB">
              <w:rPr>
                <w:szCs w:val="18"/>
              </w:rPr>
              <w:t>Computer literate (</w:t>
            </w:r>
            <w:r w:rsidR="00D04A32" w:rsidRPr="00DE4BEB">
              <w:rPr>
                <w:szCs w:val="18"/>
              </w:rPr>
              <w:t>MS Word</w:t>
            </w:r>
            <w:r w:rsidRPr="00DE4BEB">
              <w:rPr>
                <w:szCs w:val="18"/>
              </w:rPr>
              <w:t xml:space="preserve">, Excel </w:t>
            </w:r>
            <w:r w:rsidR="008D5719" w:rsidRPr="00DE4BEB">
              <w:rPr>
                <w:szCs w:val="18"/>
              </w:rPr>
              <w:t>and</w:t>
            </w:r>
            <w:r w:rsidRPr="00DE4BEB">
              <w:rPr>
                <w:szCs w:val="18"/>
              </w:rPr>
              <w:t xml:space="preserve"> PowerPoint).</w:t>
            </w:r>
          </w:p>
          <w:p w14:paraId="0F3D59D9" w14:textId="4F59B3CE" w:rsidR="00D92B64" w:rsidRPr="00DE4BEB" w:rsidRDefault="00D92B64" w:rsidP="00DE4BEB">
            <w:pPr>
              <w:pStyle w:val="ListParagraph"/>
              <w:numPr>
                <w:ilvl w:val="0"/>
                <w:numId w:val="1"/>
              </w:numPr>
              <w:rPr>
                <w:szCs w:val="18"/>
              </w:rPr>
            </w:pPr>
            <w:r w:rsidRPr="00DE4BEB">
              <w:rPr>
                <w:szCs w:val="18"/>
              </w:rPr>
              <w:t>Self – motivated and fast learner.</w:t>
            </w:r>
          </w:p>
          <w:p w14:paraId="3FACA296" w14:textId="39C84505" w:rsidR="00D92B64" w:rsidRPr="00DE4BEB" w:rsidRDefault="00D92B64" w:rsidP="00DE4BEB">
            <w:pPr>
              <w:pStyle w:val="ListParagraph"/>
              <w:numPr>
                <w:ilvl w:val="0"/>
                <w:numId w:val="1"/>
              </w:numPr>
              <w:rPr>
                <w:szCs w:val="18"/>
              </w:rPr>
            </w:pPr>
            <w:r w:rsidRPr="00DE4BEB">
              <w:rPr>
                <w:szCs w:val="18"/>
              </w:rPr>
              <w:t>With good working relationship.</w:t>
            </w:r>
          </w:p>
          <w:p w14:paraId="5C1DF1B6" w14:textId="4D304892" w:rsidR="00482E3F" w:rsidRPr="00DE4BEB" w:rsidRDefault="00D92B64" w:rsidP="00DE4BEB">
            <w:pPr>
              <w:pStyle w:val="ListParagraph"/>
              <w:numPr>
                <w:ilvl w:val="0"/>
                <w:numId w:val="1"/>
              </w:numPr>
              <w:rPr>
                <w:szCs w:val="18"/>
              </w:rPr>
            </w:pPr>
            <w:r w:rsidRPr="00DE4BEB">
              <w:rPr>
                <w:szCs w:val="18"/>
              </w:rPr>
              <w:t>Very good typing skills (3</w:t>
            </w:r>
            <w:r w:rsidR="00A1221D">
              <w:rPr>
                <w:szCs w:val="18"/>
              </w:rPr>
              <w:t>5</w:t>
            </w:r>
            <w:r w:rsidRPr="00DE4BEB">
              <w:rPr>
                <w:szCs w:val="18"/>
              </w:rPr>
              <w:t>-4</w:t>
            </w:r>
            <w:r w:rsidR="00A1221D">
              <w:rPr>
                <w:szCs w:val="18"/>
              </w:rPr>
              <w:t>5</w:t>
            </w:r>
            <w:r w:rsidRPr="00DE4BEB">
              <w:rPr>
                <w:szCs w:val="18"/>
              </w:rPr>
              <w:t xml:space="preserve"> wpm)</w:t>
            </w:r>
          </w:p>
        </w:tc>
        <w:tc>
          <w:tcPr>
            <w:tcW w:w="720" w:type="dxa"/>
          </w:tcPr>
          <w:p w14:paraId="03CEC40A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289F9AA0A72C45D5ABD7E411B8BA23B7"/>
              </w:placeholder>
              <w:temporary/>
              <w:showingPlcHdr/>
              <w15:appearance w15:val="hidden"/>
            </w:sdtPr>
            <w:sdtContent>
              <w:p w14:paraId="2E435CD8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3F2F9063" w14:textId="16B2C37C" w:rsidR="00F47276" w:rsidRPr="00F47276" w:rsidRDefault="00F47276" w:rsidP="001D3CBC">
            <w:pPr>
              <w:pStyle w:val="Heading4"/>
            </w:pPr>
            <w:r>
              <w:t>VOCATIONAL:</w:t>
            </w:r>
            <w:r w:rsidR="00EB0B00">
              <w:t xml:space="preserve"> </w:t>
            </w:r>
            <w:r w:rsidR="00C33C85">
              <w:t xml:space="preserve"> JAVA</w:t>
            </w:r>
            <w:r w:rsidR="00DE51BD">
              <w:t xml:space="preserve"> (PROGRAMMING)</w:t>
            </w:r>
          </w:p>
          <w:p w14:paraId="694DA08F" w14:textId="0BC8214D" w:rsidR="00036450" w:rsidRPr="00036450" w:rsidRDefault="002E432E" w:rsidP="00B359E4">
            <w:pPr>
              <w:pStyle w:val="Heading4"/>
            </w:pPr>
            <w:r>
              <w:t>EXPERT TECHN</w:t>
            </w:r>
            <w:r w:rsidR="002670E8">
              <w:t>OLOGY</w:t>
            </w:r>
            <w:r w:rsidR="00885CDB">
              <w:t xml:space="preserve"> ASSESSTMENT AND TRAINING CENTER</w:t>
            </w:r>
          </w:p>
          <w:p w14:paraId="09447F02" w14:textId="12B09F1E" w:rsidR="00036450" w:rsidRDefault="00AC3776" w:rsidP="00036450">
            <w:r>
              <w:t>5</w:t>
            </w:r>
            <w:r w:rsidR="007C6B27" w:rsidRPr="007C6B27">
              <w:rPr>
                <w:vertAlign w:val="superscript"/>
              </w:rPr>
              <w:t>th</w:t>
            </w:r>
            <w:r w:rsidR="007C6B27">
              <w:t xml:space="preserve"> floor Araneta Square Mon</w:t>
            </w:r>
            <w:r w:rsidR="00BB6EF7">
              <w:t>u</w:t>
            </w:r>
            <w:r w:rsidR="007C6B27">
              <w:t>mento</w:t>
            </w:r>
            <w:r w:rsidR="00BB6EF7">
              <w:t xml:space="preserve"> Caloocan C</w:t>
            </w:r>
            <w:r w:rsidR="006B443A">
              <w:t>i</w:t>
            </w:r>
            <w:r w:rsidR="00BB6EF7">
              <w:t>ty</w:t>
            </w:r>
            <w:r w:rsidR="006B443A">
              <w:t>.</w:t>
            </w:r>
          </w:p>
          <w:p w14:paraId="41599536" w14:textId="0F442B5F" w:rsidR="004513D3" w:rsidRDefault="001B0E8A" w:rsidP="004513D3">
            <w:pPr>
              <w:pStyle w:val="Date"/>
            </w:pPr>
            <w:r>
              <w:t>February 2024</w:t>
            </w:r>
            <w:r w:rsidR="004513D3">
              <w:t xml:space="preserve"> to April 2024</w:t>
            </w:r>
          </w:p>
          <w:p w14:paraId="4D1F2215" w14:textId="77777777" w:rsidR="00426E04" w:rsidRPr="00426E04" w:rsidRDefault="00426E04" w:rsidP="00426E04"/>
          <w:p w14:paraId="32548459" w14:textId="2D1EEE90" w:rsidR="006B443A" w:rsidRPr="00CD6146" w:rsidRDefault="00CD6146" w:rsidP="00036450">
            <w:pPr>
              <w:rPr>
                <w:b/>
                <w:bCs/>
              </w:rPr>
            </w:pPr>
            <w:r w:rsidRPr="00CD6146">
              <w:rPr>
                <w:b/>
                <w:bCs/>
              </w:rPr>
              <w:t>VOCATIONAL</w:t>
            </w:r>
            <w:r w:rsidR="00EB0B00" w:rsidRPr="00CD6146">
              <w:rPr>
                <w:b/>
                <w:bCs/>
              </w:rPr>
              <w:t>:</w:t>
            </w:r>
            <w:r w:rsidR="00EB0B00">
              <w:rPr>
                <w:b/>
                <w:bCs/>
              </w:rPr>
              <w:t xml:space="preserve">  BASIC COMPUTER OPERATION</w:t>
            </w:r>
          </w:p>
          <w:p w14:paraId="77A5C48F" w14:textId="45DCE151" w:rsidR="00036450" w:rsidRDefault="006B443A" w:rsidP="005B545C">
            <w:pPr>
              <w:pStyle w:val="Heading4"/>
            </w:pPr>
            <w:r>
              <w:t>CALOOCAN CITY</w:t>
            </w:r>
            <w:r w:rsidR="00933CC3">
              <w:t xml:space="preserve"> MANPOWER AND TRAINING CENTER</w:t>
            </w:r>
          </w:p>
          <w:p w14:paraId="73961C22" w14:textId="6324E7F0" w:rsidR="005B545C" w:rsidRPr="005B545C" w:rsidRDefault="00BF7B6B" w:rsidP="005B545C">
            <w:r>
              <w:t>Libis street</w:t>
            </w:r>
            <w:r w:rsidR="00F94BC2">
              <w:t xml:space="preserve"> Camarin Caloocan City.</w:t>
            </w:r>
          </w:p>
          <w:p w14:paraId="2D729005" w14:textId="4B304543" w:rsidR="00036450" w:rsidRDefault="008D1B38" w:rsidP="00036450">
            <w:r>
              <w:t>September 2023 to December</w:t>
            </w:r>
            <w:r w:rsidR="001B0E8A">
              <w:t xml:space="preserve"> 2023</w:t>
            </w:r>
          </w:p>
          <w:p w14:paraId="5A3B8040" w14:textId="77777777" w:rsidR="001B0E8A" w:rsidRDefault="001B0E8A" w:rsidP="00036450"/>
          <w:p w14:paraId="686F175C" w14:textId="1A06F257" w:rsidR="001212C9" w:rsidRDefault="00771DD1" w:rsidP="00036450">
            <w:pPr>
              <w:rPr>
                <w:b/>
                <w:bCs/>
              </w:rPr>
            </w:pPr>
            <w:r>
              <w:rPr>
                <w:b/>
                <w:bCs/>
              </w:rPr>
              <w:t>SECONDARY:</w:t>
            </w:r>
          </w:p>
          <w:p w14:paraId="195D0623" w14:textId="2E6DBB9F" w:rsidR="001212C9" w:rsidRDefault="003B5D34" w:rsidP="00036450">
            <w:pPr>
              <w:rPr>
                <w:b/>
                <w:bCs/>
              </w:rPr>
            </w:pPr>
            <w:r>
              <w:rPr>
                <w:b/>
                <w:bCs/>
              </w:rPr>
              <w:t>CAYBIGA HIGH SCHOOL</w:t>
            </w:r>
          </w:p>
          <w:p w14:paraId="68EB117F" w14:textId="6AEA09F6" w:rsidR="00577719" w:rsidRDefault="00577719" w:rsidP="00036450">
            <w:r w:rsidRPr="006137AF">
              <w:t>Caybiga</w:t>
            </w:r>
            <w:r w:rsidR="006137AF">
              <w:t xml:space="preserve"> Caloocan City</w:t>
            </w:r>
          </w:p>
          <w:p w14:paraId="72113141" w14:textId="3B8FBA06" w:rsidR="00A3226B" w:rsidRDefault="00771DD1" w:rsidP="00036450">
            <w:r>
              <w:t>S.Y</w:t>
            </w:r>
            <w:r w:rsidR="00A3226B">
              <w:t>. 1993 to 1997</w:t>
            </w:r>
          </w:p>
          <w:p w14:paraId="5F66A3A4" w14:textId="77777777" w:rsidR="00833E44" w:rsidRDefault="00833E44" w:rsidP="00036450"/>
          <w:p w14:paraId="1EF60A9C" w14:textId="1455C1BB" w:rsidR="00A3226B" w:rsidRDefault="007866AF" w:rsidP="00036450">
            <w:pPr>
              <w:rPr>
                <w:b/>
                <w:bCs/>
              </w:rPr>
            </w:pPr>
            <w:r w:rsidRPr="007866AF">
              <w:rPr>
                <w:b/>
                <w:bCs/>
              </w:rPr>
              <w:t>ELEMENTARY:</w:t>
            </w:r>
          </w:p>
          <w:p w14:paraId="4E065F96" w14:textId="651DD279" w:rsidR="007866AF" w:rsidRDefault="00044C27" w:rsidP="00036450">
            <w:pPr>
              <w:rPr>
                <w:b/>
                <w:bCs/>
              </w:rPr>
            </w:pPr>
            <w:r>
              <w:rPr>
                <w:b/>
                <w:bCs/>
              </w:rPr>
              <w:t>BAGBAGUIN ELEMENTARY SCHOOL</w:t>
            </w:r>
          </w:p>
          <w:p w14:paraId="2692643B" w14:textId="219EEBFB" w:rsidR="00044C27" w:rsidRDefault="00235DD1" w:rsidP="00036450">
            <w:r>
              <w:t>Barangay 165 Bagbaguin Caloocan City</w:t>
            </w:r>
          </w:p>
          <w:p w14:paraId="078EFEA6" w14:textId="47C20761" w:rsidR="00235DD1" w:rsidRPr="00097198" w:rsidRDefault="00C45FCA" w:rsidP="00036450">
            <w:r>
              <w:t>S.Y. 1986 to 1993</w:t>
            </w:r>
          </w:p>
          <w:p w14:paraId="1F0BE337" w14:textId="3369949E" w:rsidR="00036450" w:rsidRDefault="00000000" w:rsidP="00036450">
            <w:pPr>
              <w:pStyle w:val="Heading2"/>
            </w:pPr>
            <w:sdt>
              <w:sdtPr>
                <w:id w:val="1001553383"/>
                <w:placeholder>
                  <w:docPart w:val="6656CC47A6EA471B9606A88FEFF0ADC8"/>
                </w:placeholder>
                <w:temporary/>
                <w:showingPlcHdr/>
                <w15:appearance w15:val="hidden"/>
              </w:sdtPr>
              <w:sdtContent>
                <w:r w:rsidR="00036450" w:rsidRPr="00036450">
                  <w:t>WORK EXPERIENCE</w:t>
                </w:r>
              </w:sdtContent>
            </w:sdt>
          </w:p>
          <w:p w14:paraId="26186ED4" w14:textId="0E441AA9" w:rsidR="00036450" w:rsidRDefault="002D698D" w:rsidP="00B359E4">
            <w:pPr>
              <w:pStyle w:val="Heading4"/>
              <w:rPr>
                <w:bCs/>
              </w:rPr>
            </w:pPr>
            <w:r>
              <w:t xml:space="preserve">BARANGAY 165 BARANGAY </w:t>
            </w:r>
            <w:r w:rsidR="00D04A32">
              <w:t xml:space="preserve">HALL </w:t>
            </w:r>
            <w:r w:rsidR="00D04A32" w:rsidRPr="00036450">
              <w:t>-</w:t>
            </w:r>
            <w:r w:rsidR="00556A51">
              <w:t xml:space="preserve"> </w:t>
            </w:r>
            <w:r w:rsidR="00A72751">
              <w:t>OJT</w:t>
            </w:r>
          </w:p>
          <w:p w14:paraId="12607730" w14:textId="0FB73D5A" w:rsidR="00036450" w:rsidRPr="00036450" w:rsidRDefault="00A72751" w:rsidP="00B359E4">
            <w:pPr>
              <w:pStyle w:val="Date"/>
            </w:pPr>
            <w:r>
              <w:t>May 3 2024 to May 14 2024</w:t>
            </w:r>
          </w:p>
          <w:p w14:paraId="19C91A72" w14:textId="557D7D06" w:rsidR="00036450" w:rsidRDefault="00A72751" w:rsidP="001708AA">
            <w:pPr>
              <w:pStyle w:val="ListParagraph"/>
              <w:numPr>
                <w:ilvl w:val="0"/>
                <w:numId w:val="7"/>
              </w:numPr>
            </w:pPr>
            <w:r>
              <w:t>Encode, make certificate and I.D</w:t>
            </w:r>
          </w:p>
          <w:p w14:paraId="53084F1F" w14:textId="77777777" w:rsidR="004D3011" w:rsidRDefault="004D3011" w:rsidP="00036450"/>
          <w:p w14:paraId="00D02B96" w14:textId="572B9A09" w:rsidR="004D3011" w:rsidRPr="004D3011" w:rsidRDefault="00F5101E" w:rsidP="00B359E4">
            <w:pPr>
              <w:pStyle w:val="Heading4"/>
              <w:rPr>
                <w:bCs/>
              </w:rPr>
            </w:pPr>
            <w:r>
              <w:t xml:space="preserve">JGMA MANPOWER SERVICE </w:t>
            </w:r>
            <w:r w:rsidRPr="00036450">
              <w:t xml:space="preserve"> </w:t>
            </w:r>
            <w:r w:rsidR="004D3011" w:rsidRPr="004D3011">
              <w:t xml:space="preserve"> </w:t>
            </w:r>
            <w:r w:rsidR="00556A51">
              <w:t xml:space="preserve">- </w:t>
            </w:r>
            <w:r w:rsidR="00556A51" w:rsidRPr="004D3011">
              <w:t>Warehouse</w:t>
            </w:r>
            <w:r w:rsidR="000075FC">
              <w:t xml:space="preserve"> Picker/Checker</w:t>
            </w:r>
          </w:p>
          <w:p w14:paraId="4D24CC5E" w14:textId="44EF915A" w:rsidR="004D3011" w:rsidRPr="004D3011" w:rsidRDefault="002D0FCD" w:rsidP="00B359E4">
            <w:pPr>
              <w:pStyle w:val="Date"/>
            </w:pPr>
            <w:r>
              <w:t>Fe</w:t>
            </w:r>
            <w:r w:rsidR="00171B2B">
              <w:t>bruary 2021 to June 2023</w:t>
            </w:r>
          </w:p>
          <w:p w14:paraId="68861230" w14:textId="77777777" w:rsidR="00C92536" w:rsidRDefault="00E11F21" w:rsidP="005E4DF0">
            <w:pPr>
              <w:pStyle w:val="ListParagraph"/>
              <w:numPr>
                <w:ilvl w:val="0"/>
                <w:numId w:val="3"/>
              </w:numPr>
            </w:pPr>
            <w:r>
              <w:t>Ensure pick item are correct base</w:t>
            </w:r>
            <w:r w:rsidR="00216AAE">
              <w:t xml:space="preserve"> on its location, model, </w:t>
            </w:r>
            <w:r w:rsidR="00C92536">
              <w:t>quantity and color.</w:t>
            </w:r>
          </w:p>
          <w:p w14:paraId="17C118CE" w14:textId="5FCE1322" w:rsidR="004D3011" w:rsidRPr="004D3011" w:rsidRDefault="00757860" w:rsidP="005E4DF0">
            <w:pPr>
              <w:pStyle w:val="ListParagraph"/>
              <w:numPr>
                <w:ilvl w:val="0"/>
                <w:numId w:val="3"/>
              </w:numPr>
            </w:pPr>
            <w:r>
              <w:t>Pick, Barcode</w:t>
            </w:r>
            <w:r w:rsidR="001E263A">
              <w:t>, Pack and Tag item</w:t>
            </w:r>
            <w:r w:rsidR="003815A4">
              <w:t xml:space="preserve"> according to instruction</w:t>
            </w:r>
            <w:r w:rsidR="00036450" w:rsidRPr="004D3011">
              <w:t xml:space="preserve"> </w:t>
            </w:r>
          </w:p>
          <w:p w14:paraId="65E14FEE" w14:textId="77777777" w:rsidR="004D3011" w:rsidRDefault="004D3011" w:rsidP="00036450"/>
          <w:p w14:paraId="0FC4470A" w14:textId="39CAB651" w:rsidR="004D3011" w:rsidRPr="004D3011" w:rsidRDefault="00F44B7F" w:rsidP="00B359E4">
            <w:pPr>
              <w:pStyle w:val="Heading4"/>
              <w:rPr>
                <w:bCs/>
              </w:rPr>
            </w:pPr>
            <w:r>
              <w:t>CNT PROMO AND ADS SPECIALIST</w:t>
            </w:r>
            <w:r w:rsidRPr="004D3011">
              <w:t xml:space="preserve"> </w:t>
            </w:r>
            <w:r>
              <w:t>-</w:t>
            </w:r>
            <w:r w:rsidRPr="004D3011">
              <w:t xml:space="preserve"> </w:t>
            </w:r>
            <w:r>
              <w:t>Warehouse Helper</w:t>
            </w:r>
          </w:p>
          <w:p w14:paraId="77E5FB7C" w14:textId="2350FE65" w:rsidR="004D3011" w:rsidRPr="004D3011" w:rsidRDefault="00A86A44" w:rsidP="00B359E4">
            <w:pPr>
              <w:pStyle w:val="Date"/>
            </w:pPr>
            <w:r>
              <w:t>October 2017 to September 2019</w:t>
            </w:r>
          </w:p>
          <w:p w14:paraId="4CEDAE5F" w14:textId="18FFB63B" w:rsidR="004D3011" w:rsidRPr="004D3011" w:rsidRDefault="00CC1FD3" w:rsidP="008D332A">
            <w:pPr>
              <w:pStyle w:val="ListParagraph"/>
              <w:numPr>
                <w:ilvl w:val="0"/>
                <w:numId w:val="4"/>
              </w:numPr>
            </w:pPr>
            <w:r>
              <w:t xml:space="preserve">Clean </w:t>
            </w:r>
            <w:r w:rsidR="008054C8">
              <w:t>W</w:t>
            </w:r>
            <w:r>
              <w:t>arehouse</w:t>
            </w:r>
            <w:r w:rsidR="008054C8">
              <w:t>, Load and Unload truck,</w:t>
            </w:r>
            <w:r w:rsidR="00234A17">
              <w:t xml:space="preserve"> arrange </w:t>
            </w:r>
            <w:r w:rsidR="00F77560">
              <w:t>s</w:t>
            </w:r>
            <w:r w:rsidR="00234A17">
              <w:t>tock area,</w:t>
            </w:r>
            <w:r w:rsidR="008054C8">
              <w:t xml:space="preserve"> </w:t>
            </w:r>
            <w:r w:rsidR="000274F0">
              <w:t xml:space="preserve">assist picker and </w:t>
            </w:r>
            <w:r w:rsidR="00234A17">
              <w:t>Shoppe.</w:t>
            </w:r>
            <w:r w:rsidR="00036450" w:rsidRPr="004D3011">
              <w:t xml:space="preserve"> </w:t>
            </w:r>
          </w:p>
          <w:p w14:paraId="554742C2" w14:textId="77777777" w:rsidR="004D3011" w:rsidRDefault="004D3011" w:rsidP="00036450"/>
          <w:p w14:paraId="041EFF89" w14:textId="35809A53" w:rsidR="00036450" w:rsidRPr="004D3011" w:rsidRDefault="00036450" w:rsidP="001E2049">
            <w:pPr>
              <w:pStyle w:val="Heading2"/>
              <w:rPr>
                <w:color w:val="FFFFFF" w:themeColor="background1"/>
              </w:rPr>
            </w:pPr>
          </w:p>
        </w:tc>
      </w:tr>
    </w:tbl>
    <w:p w14:paraId="47162AF1" w14:textId="6F8B9F6D" w:rsidR="002D3793" w:rsidRDefault="00347818" w:rsidP="000C45FF">
      <w:pPr>
        <w:tabs>
          <w:tab w:val="left" w:pos="99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ectPr w:rsidR="002D3793" w:rsidSect="003C6044">
      <w:headerReference w:type="defaul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49B8B5" w14:textId="77777777" w:rsidR="003C6044" w:rsidRDefault="003C6044" w:rsidP="000C45FF">
      <w:r>
        <w:separator/>
      </w:r>
    </w:p>
  </w:endnote>
  <w:endnote w:type="continuationSeparator" w:id="0">
    <w:p w14:paraId="05AC64AD" w14:textId="77777777" w:rsidR="003C6044" w:rsidRDefault="003C6044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EF147A" w14:textId="77777777" w:rsidR="003C6044" w:rsidRDefault="003C6044" w:rsidP="000C45FF">
      <w:r>
        <w:separator/>
      </w:r>
    </w:p>
  </w:footnote>
  <w:footnote w:type="continuationSeparator" w:id="0">
    <w:p w14:paraId="46253657" w14:textId="77777777" w:rsidR="003C6044" w:rsidRDefault="003C6044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F548E6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E9AD10A" wp14:editId="2452560F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AF3C72"/>
    <w:multiLevelType w:val="hybridMultilevel"/>
    <w:tmpl w:val="1EA61AB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C0626"/>
    <w:multiLevelType w:val="hybridMultilevel"/>
    <w:tmpl w:val="39FE1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715939"/>
    <w:multiLevelType w:val="hybridMultilevel"/>
    <w:tmpl w:val="5FF83278"/>
    <w:lvl w:ilvl="0" w:tplc="A87C29F0">
      <w:numFmt w:val="bullet"/>
      <w:lvlText w:val="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BE20AC"/>
    <w:multiLevelType w:val="hybridMultilevel"/>
    <w:tmpl w:val="1FB6D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D002EA"/>
    <w:multiLevelType w:val="hybridMultilevel"/>
    <w:tmpl w:val="0220CD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BF26BB1"/>
    <w:multiLevelType w:val="hybridMultilevel"/>
    <w:tmpl w:val="6936B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A740CD"/>
    <w:multiLevelType w:val="hybridMultilevel"/>
    <w:tmpl w:val="84B6D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6908388">
    <w:abstractNumId w:val="0"/>
  </w:num>
  <w:num w:numId="2" w16cid:durableId="90976441">
    <w:abstractNumId w:val="2"/>
  </w:num>
  <w:num w:numId="3" w16cid:durableId="965891784">
    <w:abstractNumId w:val="6"/>
  </w:num>
  <w:num w:numId="4" w16cid:durableId="1058627012">
    <w:abstractNumId w:val="5"/>
  </w:num>
  <w:num w:numId="5" w16cid:durableId="397483430">
    <w:abstractNumId w:val="3"/>
  </w:num>
  <w:num w:numId="6" w16cid:durableId="1243948365">
    <w:abstractNumId w:val="4"/>
  </w:num>
  <w:num w:numId="7" w16cid:durableId="14317306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793"/>
    <w:rsid w:val="000026B7"/>
    <w:rsid w:val="000075FC"/>
    <w:rsid w:val="000274F0"/>
    <w:rsid w:val="00036450"/>
    <w:rsid w:val="00044C27"/>
    <w:rsid w:val="00094499"/>
    <w:rsid w:val="00097198"/>
    <w:rsid w:val="000C45FF"/>
    <w:rsid w:val="000E3FD1"/>
    <w:rsid w:val="00112054"/>
    <w:rsid w:val="00120872"/>
    <w:rsid w:val="001212C9"/>
    <w:rsid w:val="001317D8"/>
    <w:rsid w:val="0013439A"/>
    <w:rsid w:val="001525E1"/>
    <w:rsid w:val="001708AA"/>
    <w:rsid w:val="00171B2B"/>
    <w:rsid w:val="00180329"/>
    <w:rsid w:val="0019001F"/>
    <w:rsid w:val="001A06A1"/>
    <w:rsid w:val="001A74A5"/>
    <w:rsid w:val="001B0E8A"/>
    <w:rsid w:val="001B2ABD"/>
    <w:rsid w:val="001D3CBC"/>
    <w:rsid w:val="001E0391"/>
    <w:rsid w:val="001E1759"/>
    <w:rsid w:val="001E2049"/>
    <w:rsid w:val="001E263A"/>
    <w:rsid w:val="001F1ECC"/>
    <w:rsid w:val="0021497A"/>
    <w:rsid w:val="00216AAE"/>
    <w:rsid w:val="00234A17"/>
    <w:rsid w:val="00235DD1"/>
    <w:rsid w:val="002400EB"/>
    <w:rsid w:val="00256CF7"/>
    <w:rsid w:val="002670E8"/>
    <w:rsid w:val="00281FD5"/>
    <w:rsid w:val="002C65E7"/>
    <w:rsid w:val="002D0FCD"/>
    <w:rsid w:val="002D3793"/>
    <w:rsid w:val="002D698D"/>
    <w:rsid w:val="002E432E"/>
    <w:rsid w:val="002F0411"/>
    <w:rsid w:val="0030443D"/>
    <w:rsid w:val="0030481B"/>
    <w:rsid w:val="003156FC"/>
    <w:rsid w:val="003254B5"/>
    <w:rsid w:val="00347818"/>
    <w:rsid w:val="00365757"/>
    <w:rsid w:val="0037121F"/>
    <w:rsid w:val="003815A4"/>
    <w:rsid w:val="003910D8"/>
    <w:rsid w:val="003A6B7D"/>
    <w:rsid w:val="003B06CA"/>
    <w:rsid w:val="003B5D34"/>
    <w:rsid w:val="003C6044"/>
    <w:rsid w:val="004071FC"/>
    <w:rsid w:val="00407230"/>
    <w:rsid w:val="00426E04"/>
    <w:rsid w:val="00445947"/>
    <w:rsid w:val="004513D3"/>
    <w:rsid w:val="004813B3"/>
    <w:rsid w:val="0048234A"/>
    <w:rsid w:val="00482E3F"/>
    <w:rsid w:val="00496591"/>
    <w:rsid w:val="004A169C"/>
    <w:rsid w:val="004C63E4"/>
    <w:rsid w:val="004D3011"/>
    <w:rsid w:val="005262AC"/>
    <w:rsid w:val="00556A51"/>
    <w:rsid w:val="00577719"/>
    <w:rsid w:val="005810EA"/>
    <w:rsid w:val="00593E47"/>
    <w:rsid w:val="005B545C"/>
    <w:rsid w:val="005D4850"/>
    <w:rsid w:val="005E39D5"/>
    <w:rsid w:val="005E4DF0"/>
    <w:rsid w:val="00600670"/>
    <w:rsid w:val="006027BB"/>
    <w:rsid w:val="006137AF"/>
    <w:rsid w:val="0062123A"/>
    <w:rsid w:val="00646E75"/>
    <w:rsid w:val="006742C3"/>
    <w:rsid w:val="006771D0"/>
    <w:rsid w:val="0068183C"/>
    <w:rsid w:val="00683CC0"/>
    <w:rsid w:val="006B443A"/>
    <w:rsid w:val="006D6534"/>
    <w:rsid w:val="006E3416"/>
    <w:rsid w:val="00715FCB"/>
    <w:rsid w:val="00737508"/>
    <w:rsid w:val="00743101"/>
    <w:rsid w:val="00757860"/>
    <w:rsid w:val="00764C9F"/>
    <w:rsid w:val="00771DD1"/>
    <w:rsid w:val="007775E1"/>
    <w:rsid w:val="007866AF"/>
    <w:rsid w:val="007867A0"/>
    <w:rsid w:val="007927F5"/>
    <w:rsid w:val="007C6B27"/>
    <w:rsid w:val="007E162A"/>
    <w:rsid w:val="00802CA0"/>
    <w:rsid w:val="008054C8"/>
    <w:rsid w:val="00814AAE"/>
    <w:rsid w:val="00831AE1"/>
    <w:rsid w:val="00833E44"/>
    <w:rsid w:val="008567B1"/>
    <w:rsid w:val="00871897"/>
    <w:rsid w:val="0088381E"/>
    <w:rsid w:val="00885CDB"/>
    <w:rsid w:val="008D1B38"/>
    <w:rsid w:val="008D332A"/>
    <w:rsid w:val="008D5719"/>
    <w:rsid w:val="008E4F22"/>
    <w:rsid w:val="00910516"/>
    <w:rsid w:val="0091241A"/>
    <w:rsid w:val="009260CD"/>
    <w:rsid w:val="00933CC3"/>
    <w:rsid w:val="00940A66"/>
    <w:rsid w:val="00952C25"/>
    <w:rsid w:val="009779B0"/>
    <w:rsid w:val="009C0CDE"/>
    <w:rsid w:val="009D6EA1"/>
    <w:rsid w:val="009F5BFB"/>
    <w:rsid w:val="00A1221D"/>
    <w:rsid w:val="00A12B44"/>
    <w:rsid w:val="00A2118D"/>
    <w:rsid w:val="00A21743"/>
    <w:rsid w:val="00A3226B"/>
    <w:rsid w:val="00A37AF9"/>
    <w:rsid w:val="00A72751"/>
    <w:rsid w:val="00A86A44"/>
    <w:rsid w:val="00AA3090"/>
    <w:rsid w:val="00AC3776"/>
    <w:rsid w:val="00AD0A50"/>
    <w:rsid w:val="00AD76E2"/>
    <w:rsid w:val="00AF1938"/>
    <w:rsid w:val="00AF4381"/>
    <w:rsid w:val="00B20152"/>
    <w:rsid w:val="00B359E4"/>
    <w:rsid w:val="00B50F74"/>
    <w:rsid w:val="00B56C39"/>
    <w:rsid w:val="00B57D98"/>
    <w:rsid w:val="00B70850"/>
    <w:rsid w:val="00BB6EF7"/>
    <w:rsid w:val="00BD2B87"/>
    <w:rsid w:val="00BE1930"/>
    <w:rsid w:val="00BF7B6B"/>
    <w:rsid w:val="00C066B6"/>
    <w:rsid w:val="00C11C08"/>
    <w:rsid w:val="00C33C85"/>
    <w:rsid w:val="00C37BA1"/>
    <w:rsid w:val="00C45FCA"/>
    <w:rsid w:val="00C4674C"/>
    <w:rsid w:val="00C467F2"/>
    <w:rsid w:val="00C506CF"/>
    <w:rsid w:val="00C672BA"/>
    <w:rsid w:val="00C72BED"/>
    <w:rsid w:val="00C92536"/>
    <w:rsid w:val="00C9578B"/>
    <w:rsid w:val="00CA752E"/>
    <w:rsid w:val="00CB0055"/>
    <w:rsid w:val="00CC1FD3"/>
    <w:rsid w:val="00CD39CE"/>
    <w:rsid w:val="00CD6146"/>
    <w:rsid w:val="00CE0959"/>
    <w:rsid w:val="00D04A32"/>
    <w:rsid w:val="00D2522B"/>
    <w:rsid w:val="00D422DE"/>
    <w:rsid w:val="00D5459D"/>
    <w:rsid w:val="00D67275"/>
    <w:rsid w:val="00D92B64"/>
    <w:rsid w:val="00DA1F4D"/>
    <w:rsid w:val="00DA45A9"/>
    <w:rsid w:val="00DD172A"/>
    <w:rsid w:val="00DE4BEB"/>
    <w:rsid w:val="00DE51BD"/>
    <w:rsid w:val="00E11F21"/>
    <w:rsid w:val="00E122C6"/>
    <w:rsid w:val="00E25A26"/>
    <w:rsid w:val="00E25E6A"/>
    <w:rsid w:val="00E4381A"/>
    <w:rsid w:val="00E55D74"/>
    <w:rsid w:val="00E63B75"/>
    <w:rsid w:val="00EB0B00"/>
    <w:rsid w:val="00F44B7F"/>
    <w:rsid w:val="00F47276"/>
    <w:rsid w:val="00F5040D"/>
    <w:rsid w:val="00F5101E"/>
    <w:rsid w:val="00F54D84"/>
    <w:rsid w:val="00F60274"/>
    <w:rsid w:val="00F77560"/>
    <w:rsid w:val="00F77FB9"/>
    <w:rsid w:val="00F94BC2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F24023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DE4B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hael\AppData\Local\Microsoft\Office\16.0\DTS\en-US%7b23A014EB-F672-4845-BEEA-5EE42BF887BC%7d\%7b9A027B96-9439-4725-B3B8-1FC9E14A218E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97379BFABA44CB884601ADEB81A2E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CC8BBA-ACF5-4BDF-8DC0-944B762D0F3C}"/>
      </w:docPartPr>
      <w:docPartBody>
        <w:p w:rsidR="00877C9A" w:rsidRDefault="00AA2E47">
          <w:pPr>
            <w:pStyle w:val="197379BFABA44CB884601ADEB81A2E64"/>
          </w:pPr>
          <w:r w:rsidRPr="004D3011">
            <w:t>EMAIL:</w:t>
          </w:r>
        </w:p>
      </w:docPartBody>
    </w:docPart>
    <w:docPart>
      <w:docPartPr>
        <w:name w:val="289F9AA0A72C45D5ABD7E411B8BA23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0D8FC7-A225-4CF6-9D90-0A9EC79B9189}"/>
      </w:docPartPr>
      <w:docPartBody>
        <w:p w:rsidR="00877C9A" w:rsidRDefault="00AA2E47">
          <w:pPr>
            <w:pStyle w:val="289F9AA0A72C45D5ABD7E411B8BA23B7"/>
          </w:pPr>
          <w:r w:rsidRPr="00036450">
            <w:t>EDUCATION</w:t>
          </w:r>
        </w:p>
      </w:docPartBody>
    </w:docPart>
    <w:docPart>
      <w:docPartPr>
        <w:name w:val="6656CC47A6EA471B9606A88FEFF0AD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52B172-D771-4DA2-8A42-ABABDB068601}"/>
      </w:docPartPr>
      <w:docPartBody>
        <w:p w:rsidR="00877C9A" w:rsidRDefault="00AA2E47">
          <w:pPr>
            <w:pStyle w:val="6656CC47A6EA471B9606A88FEFF0ADC8"/>
          </w:pPr>
          <w:r w:rsidRPr="00036450">
            <w:t>WORK 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C9A"/>
    <w:rsid w:val="00601DF8"/>
    <w:rsid w:val="008069F2"/>
    <w:rsid w:val="00877C9A"/>
    <w:rsid w:val="00AA2E47"/>
    <w:rsid w:val="00E21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Cs w:val="26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97379BFABA44CB884601ADEB81A2E64">
    <w:name w:val="197379BFABA44CB884601ADEB81A2E64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289F9AA0A72C45D5ABD7E411B8BA23B7">
    <w:name w:val="289F9AA0A72C45D5ABD7E411B8BA23B7"/>
  </w:style>
  <w:style w:type="paragraph" w:customStyle="1" w:styleId="6656CC47A6EA471B9606A88FEFF0ADC8">
    <w:name w:val="6656CC47A6EA471B9606A88FEFF0ADC8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Cs w:val="26"/>
      <w:lang w:eastAsia="ja-JP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079D95-D248-438E-8406-176757BD5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{9A027B96-9439-4725-B3B8-1FC9E14A218E}tf00546271_win32.dotx</Template>
  <TotalTime>0</TotalTime>
  <Pages>1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2024-04-13T00:46:00Z</dcterms:created>
  <dcterms:modified xsi:type="dcterms:W3CDTF">2024-05-09T11:26:00Z</dcterms:modified>
</cp:coreProperties>
</file>